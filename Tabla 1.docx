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1"/>
        <w:tblpPr w:leftFromText="141" w:rightFromText="141" w:horzAnchor="margin" w:tblpY="710"/>
        <w:tblW w:w="0" w:type="auto"/>
        <w:tblLook w:val="04A0" w:firstRow="1" w:lastRow="0" w:firstColumn="1" w:lastColumn="0" w:noHBand="0" w:noVBand="1"/>
      </w:tblPr>
      <w:tblGrid>
        <w:gridCol w:w="2783"/>
        <w:gridCol w:w="3001"/>
        <w:gridCol w:w="4178"/>
      </w:tblGrid>
      <w:tr w:rsidR="00D01654" w:rsidRPr="00D01654" w14:paraId="26496603" w14:textId="77777777" w:rsidTr="00407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vAlign w:val="center"/>
          </w:tcPr>
          <w:p w14:paraId="778B3587" w14:textId="09210158" w:rsidR="00D01654" w:rsidRPr="00D01654" w:rsidRDefault="00D01654" w:rsidP="0040778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Nombre</w:t>
            </w:r>
          </w:p>
        </w:tc>
        <w:tc>
          <w:tcPr>
            <w:tcW w:w="3001" w:type="dxa"/>
            <w:vAlign w:val="center"/>
          </w:tcPr>
          <w:p w14:paraId="329165C5" w14:textId="181FF563" w:rsidR="00D01654" w:rsidRPr="00D01654" w:rsidRDefault="00D01654" w:rsidP="0040778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Tipos de columnas</w:t>
            </w:r>
          </w:p>
        </w:tc>
        <w:tc>
          <w:tcPr>
            <w:tcW w:w="4178" w:type="dxa"/>
            <w:vAlign w:val="center"/>
          </w:tcPr>
          <w:p w14:paraId="0EF9F56F" w14:textId="7FD5ADBE" w:rsidR="00D01654" w:rsidRPr="00D01654" w:rsidRDefault="00D01654" w:rsidP="0040778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Nombre de archivos</w:t>
            </w:r>
          </w:p>
        </w:tc>
      </w:tr>
      <w:tr w:rsidR="00D01654" w:rsidRPr="00D01654" w14:paraId="1DCB6EF8" w14:textId="77777777" w:rsidTr="00407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vAlign w:val="center"/>
          </w:tcPr>
          <w:p w14:paraId="68DB4DE4" w14:textId="1CF84ABB" w:rsidR="00D01654" w:rsidRPr="00D01654" w:rsidRDefault="00D01654" w:rsidP="004077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Base_de_Datos_1</w:t>
            </w:r>
          </w:p>
        </w:tc>
        <w:tc>
          <w:tcPr>
            <w:tcW w:w="3001" w:type="dxa"/>
            <w:vAlign w:val="center"/>
          </w:tcPr>
          <w:p w14:paraId="5CD52E4F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Id_tramo</w:t>
            </w:r>
          </w:p>
          <w:p w14:paraId="795E664F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Id_Proy</w:t>
            </w:r>
          </w:p>
          <w:p w14:paraId="3587EE32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Nombre</w:t>
            </w:r>
          </w:p>
          <w:p w14:paraId="3AC9B3A1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Tipo_IC</w:t>
            </w:r>
          </w:p>
          <w:p w14:paraId="66FCFB8E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 xml:space="preserve">Alcaldía </w:t>
            </w:r>
          </w:p>
          <w:p w14:paraId="124B6F26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Vialidad</w:t>
            </w:r>
          </w:p>
          <w:p w14:paraId="72F3C23E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Tipo_via</w:t>
            </w:r>
          </w:p>
          <w:p w14:paraId="0C6FC2A2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Tipo_Conec</w:t>
            </w:r>
          </w:p>
          <w:p w14:paraId="368A68F0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Estado</w:t>
            </w:r>
          </w:p>
          <w:p w14:paraId="76E89FD8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Ejecutor</w:t>
            </w:r>
          </w:p>
          <w:p w14:paraId="55490772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A_inicio</w:t>
            </w:r>
          </w:p>
          <w:p w14:paraId="6DAF827E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A_termino</w:t>
            </w:r>
          </w:p>
          <w:p w14:paraId="012E1310" w14:textId="77777777" w:rsidR="00D01654" w:rsidRPr="00D01654" w:rsidRDefault="00D01654" w:rsidP="00407788">
            <w:pPr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01654">
              <w:rPr>
                <w:rFonts w:ascii="Arial" w:hAnsi="Arial" w:cs="Arial"/>
                <w:color w:val="000000" w:themeColor="text1"/>
              </w:rPr>
              <w:t>Long_kilometros</w:t>
            </w:r>
          </w:p>
          <w:p w14:paraId="404804A3" w14:textId="77777777" w:rsidR="00D01654" w:rsidRPr="00D01654" w:rsidRDefault="00D01654" w:rsidP="0040778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178" w:type="dxa"/>
            <w:vAlign w:val="center"/>
          </w:tcPr>
          <w:p w14:paraId="005B8794" w14:textId="77777777" w:rsidR="00D01654" w:rsidRDefault="00567F1F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567F1F">
              <w:rPr>
                <w:rFonts w:ascii="Arial" w:hAnsi="Arial" w:cs="Arial"/>
                <w:color w:val="000000" w:themeColor="text1"/>
              </w:rPr>
              <w:t>Carril Bus Buci_data-2025-08-23</w:t>
            </w:r>
          </w:p>
          <w:p w14:paraId="142AE2D8" w14:textId="77777777" w:rsidR="00567F1F" w:rsidRDefault="00567F1F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567F1F">
              <w:rPr>
                <w:rFonts w:ascii="Arial" w:hAnsi="Arial" w:cs="Arial"/>
                <w:color w:val="000000" w:themeColor="text1"/>
              </w:rPr>
              <w:t>Carril de prioridad ciclista_data-2025-08-23</w:t>
            </w:r>
          </w:p>
          <w:p w14:paraId="520E32C4" w14:textId="77777777" w:rsidR="00567F1F" w:rsidRDefault="00567F1F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567F1F">
              <w:rPr>
                <w:rFonts w:ascii="Arial" w:hAnsi="Arial" w:cs="Arial"/>
                <w:color w:val="000000" w:themeColor="text1"/>
              </w:rPr>
              <w:t>Ciclocarril_data-2025-08-23</w:t>
            </w:r>
          </w:p>
          <w:p w14:paraId="48488F70" w14:textId="77777777" w:rsidR="002519EA" w:rsidRDefault="002519EA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2519EA">
              <w:rPr>
                <w:rFonts w:ascii="Arial" w:hAnsi="Arial" w:cs="Arial"/>
                <w:color w:val="000000" w:themeColor="text1"/>
              </w:rPr>
              <w:t>Ciclovía bidireccional_data-2025-08-23</w:t>
            </w:r>
          </w:p>
          <w:p w14:paraId="7ED77F65" w14:textId="77777777" w:rsidR="00617F08" w:rsidRDefault="00617F08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17F08">
              <w:rPr>
                <w:rFonts w:ascii="Arial" w:hAnsi="Arial" w:cs="Arial"/>
                <w:color w:val="000000" w:themeColor="text1"/>
              </w:rPr>
              <w:t>Ciclovía_data-2025-08-23</w:t>
            </w:r>
          </w:p>
          <w:p w14:paraId="3FE88085" w14:textId="77777777" w:rsidR="00617F08" w:rsidRDefault="00027A21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027A21">
              <w:rPr>
                <w:rFonts w:ascii="Arial" w:hAnsi="Arial" w:cs="Arial"/>
                <w:color w:val="000000" w:themeColor="text1"/>
              </w:rPr>
              <w:t>Infraestructura ciclista emergente_data-2025-08-23</w:t>
            </w:r>
          </w:p>
          <w:p w14:paraId="3CD7FE1F" w14:textId="77777777" w:rsidR="002C5B2E" w:rsidRDefault="002C5B2E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2C5B2E">
              <w:rPr>
                <w:rFonts w:ascii="Arial" w:hAnsi="Arial" w:cs="Arial"/>
                <w:color w:val="000000" w:themeColor="text1"/>
              </w:rPr>
              <w:t>Infraestructura ciclista total_ data-2025-08-23</w:t>
            </w:r>
          </w:p>
          <w:p w14:paraId="25E6AEC4" w14:textId="050A02E0" w:rsidR="00FF55C1" w:rsidRPr="00567F1F" w:rsidRDefault="00FF55C1" w:rsidP="00407788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F55C1">
              <w:rPr>
                <w:rFonts w:ascii="Arial" w:hAnsi="Arial" w:cs="Arial"/>
                <w:color w:val="000000" w:themeColor="text1"/>
              </w:rPr>
              <w:t>Sendero compartido_data-2025-08-23</w:t>
            </w:r>
          </w:p>
        </w:tc>
      </w:tr>
      <w:tr w:rsidR="00D01654" w:rsidRPr="00D01654" w14:paraId="35568C4F" w14:textId="77777777" w:rsidTr="00407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vAlign w:val="center"/>
          </w:tcPr>
          <w:p w14:paraId="206CEACD" w14:textId="1DA698E3" w:rsidR="00D01654" w:rsidRPr="00D01654" w:rsidRDefault="00F12C89" w:rsidP="004077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Base_de_Datos_2</w:t>
            </w:r>
          </w:p>
        </w:tc>
        <w:tc>
          <w:tcPr>
            <w:tcW w:w="3001" w:type="dxa"/>
            <w:vAlign w:val="center"/>
          </w:tcPr>
          <w:p w14:paraId="6A561C98" w14:textId="381708A0" w:rsidR="00D01654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Sistema</w:t>
            </w:r>
          </w:p>
          <w:p w14:paraId="50636E5D" w14:textId="77777777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Num_cicloe</w:t>
            </w:r>
          </w:p>
          <w:p w14:paraId="6CF35CF9" w14:textId="4F42A5CE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Calle_prin</w:t>
            </w:r>
          </w:p>
          <w:p w14:paraId="30F838FF" w14:textId="77777777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Calle_secu</w:t>
            </w:r>
          </w:p>
          <w:p w14:paraId="4C98CA67" w14:textId="77777777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Colonia </w:t>
            </w:r>
          </w:p>
          <w:p w14:paraId="5FE25C10" w14:textId="77777777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Alcaldía </w:t>
            </w:r>
          </w:p>
          <w:p w14:paraId="0D17A8B0" w14:textId="5B2BC9A5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Latitud</w:t>
            </w:r>
          </w:p>
          <w:p w14:paraId="56F1D070" w14:textId="59680828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Longitud</w:t>
            </w:r>
          </w:p>
          <w:p w14:paraId="3005F8A6" w14:textId="77777777" w:rsid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Sitio_de_e</w:t>
            </w:r>
          </w:p>
          <w:p w14:paraId="0D7871A0" w14:textId="3B1ECDCF" w:rsidR="00F12C89" w:rsidRPr="00F12C89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Estatus </w:t>
            </w:r>
          </w:p>
        </w:tc>
        <w:tc>
          <w:tcPr>
            <w:tcW w:w="4178" w:type="dxa"/>
            <w:vAlign w:val="center"/>
          </w:tcPr>
          <w:p w14:paraId="74FEE424" w14:textId="77777777" w:rsidR="00D01654" w:rsidRDefault="00F12C89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12C89">
              <w:rPr>
                <w:rFonts w:ascii="Arial" w:hAnsi="Arial" w:cs="Arial"/>
                <w:color w:val="000000" w:themeColor="text1"/>
              </w:rPr>
              <w:t>Cicloestaciones_ecobici_data-2025-08-23</w:t>
            </w:r>
          </w:p>
          <w:p w14:paraId="793E9984" w14:textId="77777777" w:rsidR="002519EA" w:rsidRDefault="00512FF5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512FF5">
              <w:rPr>
                <w:rFonts w:ascii="Arial" w:hAnsi="Arial" w:cs="Arial"/>
                <w:color w:val="000000" w:themeColor="text1"/>
              </w:rPr>
              <w:t>Ecobici_Alcaldíadata-2025-08-23</w:t>
            </w:r>
          </w:p>
          <w:p w14:paraId="420B9ECC" w14:textId="77777777" w:rsidR="00512FF5" w:rsidRDefault="0031658F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31658F">
              <w:rPr>
                <w:rFonts w:ascii="Arial" w:hAnsi="Arial" w:cs="Arial"/>
                <w:color w:val="000000" w:themeColor="text1"/>
              </w:rPr>
              <w:t>Ecobici_base de datos_data-2025-08-23</w:t>
            </w:r>
          </w:p>
          <w:p w14:paraId="16E633CD" w14:textId="77777777" w:rsidR="0031658F" w:rsidRDefault="005E47F1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5E47F1">
              <w:rPr>
                <w:rFonts w:ascii="Arial" w:hAnsi="Arial" w:cs="Arial"/>
                <w:color w:val="000000" w:themeColor="text1"/>
              </w:rPr>
              <w:t>Ecobici_base_de_datos_data-2025-08-23</w:t>
            </w:r>
          </w:p>
          <w:p w14:paraId="60ABAE9C" w14:textId="528B1943" w:rsidR="005D4622" w:rsidRPr="00F12C89" w:rsidRDefault="005D4622" w:rsidP="00407788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5D4622">
              <w:rPr>
                <w:rFonts w:ascii="Arial" w:hAnsi="Arial" w:cs="Arial"/>
                <w:color w:val="000000" w:themeColor="text1"/>
              </w:rPr>
              <w:t>Ecobici_Colonia_data-2025-08-23</w:t>
            </w:r>
          </w:p>
        </w:tc>
      </w:tr>
    </w:tbl>
    <w:p w14:paraId="564848BA" w14:textId="6A118338" w:rsidR="00441F05" w:rsidRDefault="00407788" w:rsidP="00441F05">
      <w:pPr>
        <w:spacing w:line="276" w:lineRule="auto"/>
        <w:jc w:val="both"/>
        <w:rPr>
          <w:rFonts w:ascii="Arial" w:hAnsi="Arial" w:cs="Arial"/>
        </w:rPr>
      </w:pPr>
      <w:r w:rsidRPr="00407788">
        <w:rPr>
          <w:rFonts w:ascii="Arial" w:hAnsi="Arial" w:cs="Arial"/>
          <w:b/>
          <w:bCs/>
        </w:rPr>
        <w:t>Tabla 1.</w:t>
      </w:r>
      <w:r>
        <w:rPr>
          <w:rFonts w:ascii="Arial" w:hAnsi="Arial" w:cs="Arial"/>
        </w:rPr>
        <w:t xml:space="preserve"> Bases de datos consideradas para el consolidado de la Base_de_Datos_1 y Base_de_Datos_2.</w:t>
      </w:r>
    </w:p>
    <w:sectPr w:rsidR="00441F05" w:rsidSect="006828B4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7B0"/>
    <w:multiLevelType w:val="hybridMultilevel"/>
    <w:tmpl w:val="DC8203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E203F"/>
    <w:multiLevelType w:val="hybridMultilevel"/>
    <w:tmpl w:val="6270D7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9258C"/>
    <w:multiLevelType w:val="hybridMultilevel"/>
    <w:tmpl w:val="5F084F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428335">
    <w:abstractNumId w:val="1"/>
  </w:num>
  <w:num w:numId="2" w16cid:durableId="1480877218">
    <w:abstractNumId w:val="2"/>
  </w:num>
  <w:num w:numId="3" w16cid:durableId="26118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05"/>
    <w:rsid w:val="00014CA5"/>
    <w:rsid w:val="00027A21"/>
    <w:rsid w:val="001A691E"/>
    <w:rsid w:val="002519EA"/>
    <w:rsid w:val="002C5B2E"/>
    <w:rsid w:val="0031658F"/>
    <w:rsid w:val="00407788"/>
    <w:rsid w:val="00441F05"/>
    <w:rsid w:val="00512FF5"/>
    <w:rsid w:val="00567F1F"/>
    <w:rsid w:val="005D4622"/>
    <w:rsid w:val="005E47F1"/>
    <w:rsid w:val="00617F08"/>
    <w:rsid w:val="0063592E"/>
    <w:rsid w:val="006828B4"/>
    <w:rsid w:val="00D01654"/>
    <w:rsid w:val="00D01B54"/>
    <w:rsid w:val="00E54B67"/>
    <w:rsid w:val="00ED4F48"/>
    <w:rsid w:val="00F12C89"/>
    <w:rsid w:val="00FA0A61"/>
    <w:rsid w:val="00FF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235D"/>
  <w15:chartTrackingRefBased/>
  <w15:docId w15:val="{4F94EC49-1CF8-4E7B-AE6B-77BA8632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8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8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8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8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8B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1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D0165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Documents\Plantillas%20personalizadas%20de%20Office\Plantilla_Jul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Plantilla_Julio.dotx</Template>
  <TotalTime>52</TotalTime>
  <Pages>1</Pages>
  <Words>64</Words>
  <Characters>816</Characters>
  <Application>Microsoft Office Word</Application>
  <DocSecurity>0</DocSecurity>
  <Lines>68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Jasso Ladrón de Guevara</dc:creator>
  <cp:keywords/>
  <dc:description/>
  <cp:lastModifiedBy>Julio César Jasso Ladrón de Guevara</cp:lastModifiedBy>
  <cp:revision>17</cp:revision>
  <dcterms:created xsi:type="dcterms:W3CDTF">2025-09-26T21:42:00Z</dcterms:created>
  <dcterms:modified xsi:type="dcterms:W3CDTF">2025-10-02T17:18:00Z</dcterms:modified>
</cp:coreProperties>
</file>